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396FC09A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1A94A838" w14:textId="5012AC27" w:rsidR="001B2ABD" w:rsidRDefault="001B2ABD" w:rsidP="0089602E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540627E9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31843EF3" w14:textId="3FA4AF25" w:rsidR="001B2ABD" w:rsidRDefault="0089602E" w:rsidP="0089602E">
            <w:pPr>
              <w:pStyle w:val="Title"/>
            </w:pPr>
            <w:r>
              <w:t>JASVEENA</w:t>
            </w:r>
          </w:p>
        </w:tc>
      </w:tr>
      <w:tr w:rsidR="001B2ABD" w14:paraId="462E84C9" w14:textId="77777777" w:rsidTr="001B2ABD">
        <w:tc>
          <w:tcPr>
            <w:tcW w:w="3600" w:type="dxa"/>
          </w:tcPr>
          <w:p w14:paraId="35F0E9A9" w14:textId="63B4E59F" w:rsidR="00036450" w:rsidRDefault="00036450" w:rsidP="0089602E">
            <w:pPr>
              <w:pStyle w:val="Heading3"/>
            </w:pPr>
          </w:p>
          <w:sdt>
            <w:sdtPr>
              <w:id w:val="-1954003311"/>
              <w:placeholder>
                <w:docPart w:val="154D54DD5AFD4EE694C4C9F228C7E292"/>
              </w:placeholder>
              <w:temporary/>
              <w:showingPlcHdr/>
              <w15:appearance w15:val="hidden"/>
            </w:sdtPr>
            <w:sdtEndPr/>
            <w:sdtContent>
              <w:p w14:paraId="7640D18E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A3B4F6A0031D439F9DC31205BB441EC6"/>
              </w:placeholder>
              <w:temporary/>
              <w:showingPlcHdr/>
              <w15:appearance w15:val="hidden"/>
            </w:sdtPr>
            <w:sdtEndPr/>
            <w:sdtContent>
              <w:p w14:paraId="2FB43AA2" w14:textId="77777777" w:rsidR="004D3011" w:rsidRDefault="004D3011" w:rsidP="004D3011">
                <w:r w:rsidRPr="004D3011">
                  <w:t>PHONE:</w:t>
                </w:r>
              </w:p>
            </w:sdtContent>
          </w:sdt>
          <w:sdt>
            <w:sdtPr>
              <w:id w:val="-324128318"/>
              <w:placeholder>
                <w:docPart w:val="33BAC2F3C75F46638235791239163424"/>
              </w:placeholder>
              <w:temporary/>
              <w:showingPlcHdr/>
              <w15:appearance w15:val="hidden"/>
            </w:sdtPr>
            <w:sdtEndPr/>
            <w:sdtContent>
              <w:p w14:paraId="303A310B" w14:textId="77777777" w:rsidR="004D3011" w:rsidRDefault="004D3011" w:rsidP="004D3011">
                <w:r>
                  <w:t>678-555-0103</w:t>
                </w:r>
              </w:p>
            </w:sdtContent>
          </w:sdt>
          <w:p w14:paraId="437844D1" w14:textId="77777777" w:rsidR="004D3011" w:rsidRPr="004D3011" w:rsidRDefault="004D3011" w:rsidP="004D3011"/>
          <w:sdt>
            <w:sdtPr>
              <w:id w:val="67859272"/>
              <w:placeholder>
                <w:docPart w:val="F047C480B78E43278E057AFB06917817"/>
              </w:placeholder>
              <w:temporary/>
              <w:showingPlcHdr/>
              <w15:appearance w15:val="hidden"/>
            </w:sdtPr>
            <w:sdtEndPr/>
            <w:sdtContent>
              <w:p w14:paraId="77F4ED40" w14:textId="77777777" w:rsidR="004D3011" w:rsidRDefault="004D3011" w:rsidP="004D3011">
                <w:r w:rsidRPr="004D3011">
                  <w:t>WEBSITE:</w:t>
                </w:r>
              </w:p>
            </w:sdtContent>
          </w:sdt>
          <w:sdt>
            <w:sdtPr>
              <w:id w:val="-720132143"/>
              <w:placeholder>
                <w:docPart w:val="E3621EED0C7248EDA60D500A74B51E9F"/>
              </w:placeholder>
              <w:temporary/>
              <w:showingPlcHdr/>
              <w15:appearance w15:val="hidden"/>
            </w:sdtPr>
            <w:sdtEndPr/>
            <w:sdtContent>
              <w:p w14:paraId="0A3E9C9A" w14:textId="77777777" w:rsidR="004D3011" w:rsidRDefault="00E4381A" w:rsidP="004D3011">
                <w:r>
                  <w:t>Website goes here</w:t>
                </w:r>
              </w:p>
            </w:sdtContent>
          </w:sdt>
          <w:p w14:paraId="1F0A663C" w14:textId="77777777" w:rsidR="004D3011" w:rsidRDefault="004D3011" w:rsidP="004D3011"/>
          <w:sdt>
            <w:sdtPr>
              <w:id w:val="-240260293"/>
              <w:placeholder>
                <w:docPart w:val="6C3C87E39035451B84122DE3DC1016EA"/>
              </w:placeholder>
              <w:temporary/>
              <w:showingPlcHdr/>
              <w15:appearance w15:val="hidden"/>
            </w:sdtPr>
            <w:sdtEndPr/>
            <w:sdtContent>
              <w:p w14:paraId="6D00DEAA" w14:textId="77777777" w:rsidR="004D3011" w:rsidRDefault="004D3011" w:rsidP="004D3011">
                <w:r w:rsidRPr="004D3011">
                  <w:t>EMAIL:</w:t>
                </w:r>
              </w:p>
            </w:sdtContent>
          </w:sdt>
          <w:sdt>
            <w:sdtPr>
              <w:id w:val="-1223903890"/>
              <w:placeholder>
                <w:docPart w:val="52F16F6A7101478B93B86E071109D1B2"/>
              </w:placeholder>
              <w:temporary/>
              <w:showingPlcHdr/>
              <w15:appearance w15:val="hidden"/>
            </w:sdtPr>
            <w:sdtEndPr>
              <w:rPr>
                <w:rStyle w:val="Hyperlink"/>
                <w:color w:val="B85A22" w:themeColor="accent2" w:themeShade="BF"/>
                <w:u w:val="single"/>
              </w:rPr>
            </w:sdtEndPr>
            <w:sdtContent>
              <w:p w14:paraId="556B1BEA" w14:textId="77777777" w:rsidR="00036450" w:rsidRPr="00E4381A" w:rsidRDefault="00E4381A" w:rsidP="004D3011">
                <w:pPr>
                  <w:rPr>
                    <w:rStyle w:val="Hyperlink"/>
                  </w:rPr>
                </w:pPr>
                <w:r w:rsidRPr="00E4381A">
                  <w:rPr>
                    <w:rStyle w:val="Hyperlink"/>
                  </w:rPr>
                  <w:t>someone@example.com</w:t>
                </w:r>
                <w:hyperlink r:id="rId6" w:history="1"/>
              </w:p>
            </w:sdtContent>
          </w:sdt>
          <w:sdt>
            <w:sdtPr>
              <w:id w:val="-1444214663"/>
              <w:placeholder>
                <w:docPart w:val="8D5D786BBF89479AAA591A426836728E"/>
              </w:placeholder>
              <w:temporary/>
              <w:showingPlcHdr/>
              <w15:appearance w15:val="hidden"/>
            </w:sdtPr>
            <w:sdtEndPr/>
            <w:sdtContent>
              <w:p w14:paraId="091AB91A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sdt>
            <w:sdtPr>
              <w:id w:val="1444813694"/>
              <w:placeholder>
                <w:docPart w:val="C909E51C37224835A3DBA96538BAD54C"/>
              </w:placeholder>
              <w:temporary/>
              <w:showingPlcHdr/>
              <w15:appearance w15:val="hidden"/>
            </w:sdtPr>
            <w:sdtEndPr/>
            <w:sdtContent>
              <w:p w14:paraId="613BCCCC" w14:textId="77777777" w:rsidR="004D3011" w:rsidRDefault="004D3011" w:rsidP="004D3011">
                <w:r w:rsidRPr="004D3011">
                  <w:t>Hobby #1</w:t>
                </w:r>
              </w:p>
            </w:sdtContent>
          </w:sdt>
          <w:sdt>
            <w:sdtPr>
              <w:id w:val="127826779"/>
              <w:placeholder>
                <w:docPart w:val="BB2A9543404C4BA7BFD006246817C0E6"/>
              </w:placeholder>
              <w:temporary/>
              <w:showingPlcHdr/>
              <w15:appearance w15:val="hidden"/>
            </w:sdtPr>
            <w:sdtEndPr/>
            <w:sdtContent>
              <w:p w14:paraId="4E2C8A58" w14:textId="77777777" w:rsidR="004D3011" w:rsidRDefault="004D3011" w:rsidP="004D3011">
                <w:r w:rsidRPr="004D3011">
                  <w:t>Hobby #2</w:t>
                </w:r>
              </w:p>
            </w:sdtContent>
          </w:sdt>
          <w:sdt>
            <w:sdtPr>
              <w:id w:val="-1460640448"/>
              <w:placeholder>
                <w:docPart w:val="E14A3A0A64D24574920AA25664EE9D84"/>
              </w:placeholder>
              <w:temporary/>
              <w:showingPlcHdr/>
              <w15:appearance w15:val="hidden"/>
            </w:sdtPr>
            <w:sdtEndPr/>
            <w:sdtContent>
              <w:p w14:paraId="1DC442D0" w14:textId="77777777" w:rsidR="004D3011" w:rsidRDefault="004D3011" w:rsidP="004D3011">
                <w:r w:rsidRPr="004D3011">
                  <w:t>Hobby #3</w:t>
                </w:r>
              </w:p>
            </w:sdtContent>
          </w:sdt>
          <w:sdt>
            <w:sdtPr>
              <w:id w:val="-1376452077"/>
              <w:placeholder>
                <w:docPart w:val="469CEAA9847F4EFBA60E6AC827F3C6E9"/>
              </w:placeholder>
              <w:temporary/>
              <w:showingPlcHdr/>
              <w15:appearance w15:val="hidden"/>
            </w:sdtPr>
            <w:sdtEndPr/>
            <w:sdtContent>
              <w:p w14:paraId="0D43EE2C" w14:textId="77777777" w:rsidR="004D3011" w:rsidRPr="004D3011" w:rsidRDefault="004D3011" w:rsidP="004D3011">
                <w:r w:rsidRPr="004D3011">
                  <w:t>Hobby #4</w:t>
                </w:r>
              </w:p>
            </w:sdtContent>
          </w:sdt>
        </w:tc>
        <w:tc>
          <w:tcPr>
            <w:tcW w:w="720" w:type="dxa"/>
          </w:tcPr>
          <w:p w14:paraId="0214C1D7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CB9CC2B762814EC591B7A0198E014642"/>
              </w:placeholder>
              <w:temporary/>
              <w:showingPlcHdr/>
              <w15:appearance w15:val="hidden"/>
            </w:sdtPr>
            <w:sdtEndPr/>
            <w:sdtContent>
              <w:p w14:paraId="715CFCE4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175EA1FB" w14:textId="4630F844" w:rsidR="00036450" w:rsidRPr="00036450" w:rsidRDefault="0089602E" w:rsidP="00B359E4">
            <w:pPr>
              <w:pStyle w:val="Heading4"/>
            </w:pPr>
            <w:r>
              <w:t xml:space="preserve">ST. ANN’S SENIOR SECONDARY </w:t>
            </w:r>
            <w:proofErr w:type="gramStart"/>
            <w:r>
              <w:t>SCHOOL ,</w:t>
            </w:r>
            <w:proofErr w:type="gramEnd"/>
            <w:r>
              <w:t xml:space="preserve"> UTTARAKHAND, INDIA, 247667</w:t>
            </w:r>
          </w:p>
          <w:p w14:paraId="2478DB00" w14:textId="46A6C080" w:rsidR="00036450" w:rsidRPr="00B359E4" w:rsidRDefault="00036450" w:rsidP="00B359E4">
            <w:pPr>
              <w:pStyle w:val="Date"/>
            </w:pPr>
            <w:r w:rsidRPr="00B359E4">
              <w:t xml:space="preserve"> - </w:t>
            </w:r>
            <w:sdt>
              <w:sdtPr>
                <w:id w:val="-1419934752"/>
                <w:placeholder>
                  <w:docPart w:val="EDB2780649484D8CBC03E30B4BC541E0"/>
                </w:placeholder>
                <w:temporary/>
                <w:showingPlcHdr/>
                <w15:appearance w15:val="hidden"/>
              </w:sdtPr>
              <w:sdtEndPr/>
              <w:sdtContent>
                <w:r w:rsidRPr="00B359E4">
                  <w:t>[To]</w:t>
                </w:r>
              </w:sdtContent>
            </w:sdt>
          </w:p>
          <w:p w14:paraId="4B76470C" w14:textId="77777777" w:rsidR="004D3011" w:rsidRDefault="00036450" w:rsidP="00036450">
            <w:r w:rsidRPr="00036450">
              <w:t>[It’s okay to brag about your GPA, awards, and honors. Feel free to summarize your coursework too.]</w:t>
            </w:r>
          </w:p>
          <w:p w14:paraId="13906C1B" w14:textId="77777777" w:rsidR="00036450" w:rsidRDefault="00036450" w:rsidP="00036450"/>
          <w:p w14:paraId="26900BFF" w14:textId="77777777" w:rsidR="00036450" w:rsidRPr="00B359E4" w:rsidRDefault="001D3412" w:rsidP="00B359E4">
            <w:pPr>
              <w:pStyle w:val="Heading4"/>
            </w:pPr>
            <w:sdt>
              <w:sdtPr>
                <w:id w:val="1241451579"/>
                <w:placeholder>
                  <w:docPart w:val="C9D80A0F23C142E7A2173AFD91231F92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B359E4">
                  <w:t>[School Name]</w:t>
                </w:r>
              </w:sdtContent>
            </w:sdt>
          </w:p>
          <w:p w14:paraId="7F28F459" w14:textId="77777777" w:rsidR="00036450" w:rsidRPr="00B359E4" w:rsidRDefault="001D3412" w:rsidP="00B359E4">
            <w:pPr>
              <w:pStyle w:val="Date"/>
            </w:pPr>
            <w:sdt>
              <w:sdtPr>
                <w:id w:val="-2093458329"/>
                <w:placeholder>
                  <w:docPart w:val="AAE451DA8AA54DA496E2D3D9462B92CA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B359E4">
                  <w:t>[Dates From]</w:t>
                </w:r>
              </w:sdtContent>
            </w:sdt>
            <w:r w:rsidR="00036450" w:rsidRPr="00B359E4">
              <w:t xml:space="preserve"> - </w:t>
            </w:r>
            <w:sdt>
              <w:sdtPr>
                <w:id w:val="856245324"/>
                <w:placeholder>
                  <w:docPart w:val="E8B4F8880EA748008BDBC362EEA046BA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B359E4">
                  <w:t>[To]</w:t>
                </w:r>
              </w:sdtContent>
            </w:sdt>
          </w:p>
          <w:sdt>
            <w:sdtPr>
              <w:id w:val="1702519894"/>
              <w:placeholder>
                <w:docPart w:val="FB6FCA1C5AF2445BBEE252DD8120344A"/>
              </w:placeholder>
              <w:temporary/>
              <w:showingPlcHdr/>
              <w15:appearance w15:val="hidden"/>
            </w:sdtPr>
            <w:sdtEndPr/>
            <w:sdtContent>
              <w:p w14:paraId="6132FBCE" w14:textId="77777777" w:rsidR="00036450" w:rsidRDefault="00036450" w:rsidP="00036450">
                <w:r w:rsidRPr="00036450">
                  <w:t>[It’s okay to brag about your GPA, awards, and honors. Feel free to summarize your coursework too.]</w:t>
                </w:r>
              </w:p>
            </w:sdtContent>
          </w:sdt>
          <w:sdt>
            <w:sdtPr>
              <w:id w:val="1001553383"/>
              <w:placeholder>
                <w:docPart w:val="AAA729B1AD17412CB04EA2FE73D9F68A"/>
              </w:placeholder>
              <w:temporary/>
              <w:showingPlcHdr/>
              <w15:appearance w15:val="hidden"/>
            </w:sdtPr>
            <w:sdtEndPr/>
            <w:sdtContent>
              <w:p w14:paraId="7BF3093D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35B66F95" w14:textId="77777777" w:rsidR="00036450" w:rsidRDefault="001D3412" w:rsidP="00B359E4">
            <w:pPr>
              <w:pStyle w:val="Heading4"/>
              <w:rPr>
                <w:bCs/>
              </w:rPr>
            </w:pPr>
            <w:sdt>
              <w:sdtPr>
                <w:id w:val="-1315797015"/>
                <w:placeholder>
                  <w:docPart w:val="FD6B77807AF5481481007DB5A81122F9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036450">
                  <w:t>[Company Name]</w:t>
                </w:r>
              </w:sdtContent>
            </w:sdt>
            <w:r w:rsidR="00036450">
              <w:t xml:space="preserve"> </w:t>
            </w:r>
            <w:r w:rsidR="00036450" w:rsidRPr="00036450">
              <w:t xml:space="preserve"> </w:t>
            </w:r>
            <w:sdt>
              <w:sdtPr>
                <w:id w:val="-1167319978"/>
                <w:placeholder>
                  <w:docPart w:val="A0074A6142984336A80F04DBA90FC71A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036450" w:rsidRPr="00036450">
                  <w:t>[Job Title]</w:t>
                </w:r>
              </w:sdtContent>
            </w:sdt>
          </w:p>
          <w:p w14:paraId="32E37BE0" w14:textId="77777777" w:rsidR="00036450" w:rsidRPr="00036450" w:rsidRDefault="001D3412" w:rsidP="00B359E4">
            <w:pPr>
              <w:pStyle w:val="Date"/>
            </w:pPr>
            <w:sdt>
              <w:sdtPr>
                <w:id w:val="157580464"/>
                <w:placeholder>
                  <w:docPart w:val="480CBD001E1B458FAA66E3189B842898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036450">
                  <w:t>[Dates From]</w:t>
                </w:r>
              </w:sdtContent>
            </w:sdt>
            <w:r w:rsidR="00036450" w:rsidRPr="00036450">
              <w:t>–</w:t>
            </w:r>
            <w:sdt>
              <w:sdtPr>
                <w:id w:val="-1101104884"/>
                <w:placeholder>
                  <w:docPart w:val="CFBE2E7CF0854A74ADF31AB6133F0915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036450">
                  <w:t>[To]</w:t>
                </w:r>
              </w:sdtContent>
            </w:sdt>
          </w:p>
          <w:p w14:paraId="5C14048F" w14:textId="77777777" w:rsidR="00036450" w:rsidRDefault="001D3412" w:rsidP="00036450">
            <w:sdt>
              <w:sdtPr>
                <w:id w:val="2029511879"/>
                <w:placeholder>
                  <w:docPart w:val="C0B00C162FC54C449A48C058B6E570DC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036450">
                  <w:t>[Describe your responsibilities and achievements in terms of impact and results. Use examples but keep in short.]</w:t>
                </w:r>
              </w:sdtContent>
            </w:sdt>
            <w:r w:rsidR="00036450" w:rsidRPr="00036450">
              <w:t xml:space="preserve"> </w:t>
            </w:r>
          </w:p>
          <w:p w14:paraId="06FFC708" w14:textId="77777777" w:rsidR="004D3011" w:rsidRDefault="004D3011" w:rsidP="00036450"/>
          <w:p w14:paraId="1D8332A8" w14:textId="77777777" w:rsidR="004D3011" w:rsidRPr="004D3011" w:rsidRDefault="001D3412" w:rsidP="00B359E4">
            <w:pPr>
              <w:pStyle w:val="Heading4"/>
              <w:rPr>
                <w:bCs/>
              </w:rPr>
            </w:pPr>
            <w:sdt>
              <w:sdtPr>
                <w:id w:val="1349680342"/>
                <w:placeholder>
                  <w:docPart w:val="218F57F5DEB74DE38C7130D14EE7EDCE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4D3011">
                  <w:t>[Company Name]</w:t>
                </w:r>
              </w:sdtContent>
            </w:sdt>
            <w:r w:rsidR="004D3011" w:rsidRPr="004D3011">
              <w:t xml:space="preserve">  </w:t>
            </w:r>
            <w:sdt>
              <w:sdtPr>
                <w:id w:val="1901015838"/>
                <w:placeholder>
                  <w:docPart w:val="A1C3138FD1C940FB8230697531809629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4D3011">
                  <w:t>[Job Title]</w:t>
                </w:r>
              </w:sdtContent>
            </w:sdt>
          </w:p>
          <w:p w14:paraId="4D3B2C13" w14:textId="77777777" w:rsidR="004D3011" w:rsidRPr="004D3011" w:rsidRDefault="001D3412" w:rsidP="00B359E4">
            <w:pPr>
              <w:pStyle w:val="Date"/>
            </w:pPr>
            <w:sdt>
              <w:sdtPr>
                <w:id w:val="1427539568"/>
                <w:placeholder>
                  <w:docPart w:val="4645DC82BC3B4122AFCA487E082773CF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4D3011">
                  <w:t>[Dates From]</w:t>
                </w:r>
              </w:sdtContent>
            </w:sdt>
            <w:r w:rsidR="004D3011" w:rsidRPr="004D3011">
              <w:t>–</w:t>
            </w:r>
            <w:sdt>
              <w:sdtPr>
                <w:id w:val="-1046213544"/>
                <w:placeholder>
                  <w:docPart w:val="55228ACBA0724EB4A4A8C4F45E54762D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4D3011">
                  <w:t>[To]</w:t>
                </w:r>
              </w:sdtContent>
            </w:sdt>
          </w:p>
          <w:p w14:paraId="7216B4F5" w14:textId="77777777" w:rsidR="004D3011" w:rsidRPr="004D3011" w:rsidRDefault="001D3412" w:rsidP="004D3011">
            <w:sdt>
              <w:sdtPr>
                <w:id w:val="-448162616"/>
                <w:placeholder>
                  <w:docPart w:val="35BAF8BFF2C440D98B78C5D65CD37D1F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4D3011">
                  <w:t>[Describe your responsibilities and achievements in terms of impact and results. Use examples but keep in short.]</w:t>
                </w:r>
              </w:sdtContent>
            </w:sdt>
            <w:r w:rsidR="00036450" w:rsidRPr="004D3011">
              <w:t xml:space="preserve"> </w:t>
            </w:r>
          </w:p>
          <w:p w14:paraId="6C2915F5" w14:textId="77777777" w:rsidR="004D3011" w:rsidRDefault="004D3011" w:rsidP="00036450"/>
          <w:p w14:paraId="7F3C5B0D" w14:textId="77777777" w:rsidR="004D3011" w:rsidRPr="004D3011" w:rsidRDefault="001D3412" w:rsidP="00B359E4">
            <w:pPr>
              <w:pStyle w:val="Heading4"/>
              <w:rPr>
                <w:bCs/>
              </w:rPr>
            </w:pPr>
            <w:sdt>
              <w:sdtPr>
                <w:id w:val="1676228846"/>
                <w:placeholder>
                  <w:docPart w:val="2133398D7599436BB22100CDB78AFD8F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4D3011">
                  <w:t>[Company Name]</w:t>
                </w:r>
              </w:sdtContent>
            </w:sdt>
            <w:r w:rsidR="004D3011" w:rsidRPr="004D3011">
              <w:t xml:space="preserve">  </w:t>
            </w:r>
            <w:sdt>
              <w:sdtPr>
                <w:id w:val="1107463904"/>
                <w:placeholder>
                  <w:docPart w:val="B88BCF5D4AE746519A2BAAE818B1B7B3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4D3011">
                  <w:t>[Job Title]</w:t>
                </w:r>
              </w:sdtContent>
            </w:sdt>
          </w:p>
          <w:p w14:paraId="497DF616" w14:textId="77777777" w:rsidR="004D3011" w:rsidRPr="004D3011" w:rsidRDefault="001D3412" w:rsidP="00B359E4">
            <w:pPr>
              <w:pStyle w:val="Date"/>
            </w:pPr>
            <w:sdt>
              <w:sdtPr>
                <w:id w:val="-1949918139"/>
                <w:placeholder>
                  <w:docPart w:val="2AC617E64696448986E8D11176D05541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4D3011">
                  <w:t>[Dates From]</w:t>
                </w:r>
              </w:sdtContent>
            </w:sdt>
            <w:r w:rsidR="004D3011" w:rsidRPr="004D3011">
              <w:t>–</w:t>
            </w:r>
            <w:sdt>
              <w:sdtPr>
                <w:id w:val="1482970291"/>
                <w:placeholder>
                  <w:docPart w:val="4F20F0F937E84ACAB52B2FF82C0CA439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4D3011">
                  <w:t>[To]</w:t>
                </w:r>
              </w:sdtContent>
            </w:sdt>
          </w:p>
          <w:p w14:paraId="00568748" w14:textId="77777777" w:rsidR="004D3011" w:rsidRPr="004D3011" w:rsidRDefault="001D3412" w:rsidP="004D3011">
            <w:sdt>
              <w:sdtPr>
                <w:id w:val="-1480993500"/>
                <w:placeholder>
                  <w:docPart w:val="C2F52A04E712492AB702ED85F234D834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4D3011">
                  <w:t>[Describe your responsibilities and achievements in terms of impact and results. Use examples but keep in short.]</w:t>
                </w:r>
              </w:sdtContent>
            </w:sdt>
            <w:r w:rsidR="00036450" w:rsidRPr="004D3011">
              <w:t xml:space="preserve"> </w:t>
            </w:r>
          </w:p>
          <w:p w14:paraId="12908E1B" w14:textId="77777777" w:rsidR="004D3011" w:rsidRDefault="004D3011" w:rsidP="00036450"/>
          <w:sdt>
            <w:sdtPr>
              <w:id w:val="1669594239"/>
              <w:placeholder>
                <w:docPart w:val="BDF1312E7C7D4BA1A0C586B441949F02"/>
              </w:placeholder>
              <w:temporary/>
              <w:showingPlcHdr/>
              <w15:appearance w15:val="hidden"/>
            </w:sdtPr>
            <w:sdtEndPr/>
            <w:sdtContent>
              <w:p w14:paraId="4EA85715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2B21AE75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60AE8EB2" wp14:editId="23A5342F">
                  <wp:extent cx="3756660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</w:tr>
    </w:tbl>
    <w:p w14:paraId="01A8FB66" w14:textId="77777777" w:rsidR="001D3412" w:rsidRDefault="001D3412" w:rsidP="000C45FF">
      <w:pPr>
        <w:tabs>
          <w:tab w:val="left" w:pos="990"/>
        </w:tabs>
      </w:pPr>
    </w:p>
    <w:sectPr w:rsidR="0043117B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DD1A7" w14:textId="77777777" w:rsidR="0089602E" w:rsidRDefault="0089602E" w:rsidP="000C45FF">
      <w:r>
        <w:separator/>
      </w:r>
    </w:p>
  </w:endnote>
  <w:endnote w:type="continuationSeparator" w:id="0">
    <w:p w14:paraId="437331AB" w14:textId="77777777" w:rsidR="0089602E" w:rsidRDefault="0089602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CE09C" w14:textId="77777777" w:rsidR="0089602E" w:rsidRDefault="0089602E" w:rsidP="000C45FF">
      <w:r>
        <w:separator/>
      </w:r>
    </w:p>
  </w:footnote>
  <w:footnote w:type="continuationSeparator" w:id="0">
    <w:p w14:paraId="3FC2539E" w14:textId="77777777" w:rsidR="0089602E" w:rsidRDefault="0089602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44CB0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2A6BF6" wp14:editId="077C8F0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2E"/>
    <w:rsid w:val="00036450"/>
    <w:rsid w:val="00094499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D3412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64C9F"/>
    <w:rsid w:val="007775E1"/>
    <w:rsid w:val="007867A0"/>
    <w:rsid w:val="007927F5"/>
    <w:rsid w:val="00802CA0"/>
    <w:rsid w:val="0089602E"/>
    <w:rsid w:val="009260CD"/>
    <w:rsid w:val="00940A66"/>
    <w:rsid w:val="00952C25"/>
    <w:rsid w:val="00A2118D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EE7F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ilgoeshere@example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LPA\AppData\Roaming\Microsoft\Templates\Bold%20modern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Skill #5</c:v>
                </c:pt>
                <c:pt idx="1">
                  <c:v>Skill #4</c:v>
                </c:pt>
                <c:pt idx="2">
                  <c:v>Skill #3</c:v>
                </c:pt>
                <c:pt idx="3">
                  <c:v>Skill #2</c:v>
                </c:pt>
                <c:pt idx="4">
                  <c:v>Skill #1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mailto:emailgoeshere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54D54DD5AFD4EE694C4C9F228C7E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DD9B5-FA0D-426D-82FB-E98FB59D089E}"/>
      </w:docPartPr>
      <w:docPartBody>
        <w:p w:rsidR="00000000" w:rsidRDefault="007B1C4D">
          <w:pPr>
            <w:pStyle w:val="154D54DD5AFD4EE694C4C9F228C7E292"/>
          </w:pPr>
          <w:r w:rsidRPr="00CB0055">
            <w:t>Contact</w:t>
          </w:r>
        </w:p>
      </w:docPartBody>
    </w:docPart>
    <w:docPart>
      <w:docPartPr>
        <w:name w:val="A3B4F6A0031D439F9DC31205BB441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7B3DD-D521-47D7-92D5-A9310C8DCE49}"/>
      </w:docPartPr>
      <w:docPartBody>
        <w:p w:rsidR="00000000" w:rsidRDefault="007B1C4D">
          <w:pPr>
            <w:pStyle w:val="A3B4F6A0031D439F9DC31205BB441EC6"/>
          </w:pPr>
          <w:r w:rsidRPr="004D3011">
            <w:t>PHONE:</w:t>
          </w:r>
        </w:p>
      </w:docPartBody>
    </w:docPart>
    <w:docPart>
      <w:docPartPr>
        <w:name w:val="33BAC2F3C75F46638235791239163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59361-668A-452A-BF63-4F7263FCF53F}"/>
      </w:docPartPr>
      <w:docPartBody>
        <w:p w:rsidR="00000000" w:rsidRDefault="007B1C4D">
          <w:pPr>
            <w:pStyle w:val="33BAC2F3C75F46638235791239163424"/>
          </w:pPr>
          <w:r>
            <w:t>678-555-0103</w:t>
          </w:r>
        </w:p>
      </w:docPartBody>
    </w:docPart>
    <w:docPart>
      <w:docPartPr>
        <w:name w:val="F047C480B78E43278E057AFB06917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98283-927F-41F3-8987-05A18F4748D2}"/>
      </w:docPartPr>
      <w:docPartBody>
        <w:p w:rsidR="00000000" w:rsidRDefault="007B1C4D">
          <w:pPr>
            <w:pStyle w:val="F047C480B78E43278E057AFB06917817"/>
          </w:pPr>
          <w:r w:rsidRPr="004D3011">
            <w:t>WEBSITE:</w:t>
          </w:r>
        </w:p>
      </w:docPartBody>
    </w:docPart>
    <w:docPart>
      <w:docPartPr>
        <w:name w:val="E3621EED0C7248EDA60D500A74B51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41900-5B6B-416C-8B13-9716D7E72E01}"/>
      </w:docPartPr>
      <w:docPartBody>
        <w:p w:rsidR="00000000" w:rsidRDefault="007B1C4D">
          <w:pPr>
            <w:pStyle w:val="E3621EED0C7248EDA60D500A74B51E9F"/>
          </w:pPr>
          <w:r>
            <w:t>Website goes here</w:t>
          </w:r>
        </w:p>
      </w:docPartBody>
    </w:docPart>
    <w:docPart>
      <w:docPartPr>
        <w:name w:val="6C3C87E39035451B84122DE3DC101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7F0D4-A1A2-4C93-A96F-2BB0CC461E4E}"/>
      </w:docPartPr>
      <w:docPartBody>
        <w:p w:rsidR="00000000" w:rsidRDefault="007B1C4D">
          <w:pPr>
            <w:pStyle w:val="6C3C87E39035451B84122DE3DC1016EA"/>
          </w:pPr>
          <w:r w:rsidRPr="004D3011">
            <w:t>EMAIL:</w:t>
          </w:r>
        </w:p>
      </w:docPartBody>
    </w:docPart>
    <w:docPart>
      <w:docPartPr>
        <w:name w:val="52F16F6A7101478B93B86E071109D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30947-7504-4D9E-8505-E91B30656CFA}"/>
      </w:docPartPr>
      <w:docPartBody>
        <w:p w:rsidR="00000000" w:rsidRDefault="007B1C4D">
          <w:pPr>
            <w:pStyle w:val="52F16F6A7101478B93B86E071109D1B2"/>
          </w:pPr>
          <w:r w:rsidRPr="00E4381A">
            <w:rPr>
              <w:rStyle w:val="Hyperlink"/>
            </w:rPr>
            <w:t>someone@example.com</w:t>
          </w:r>
          <w:hyperlink r:id="rId4" w:history="1">
            <w:r w:rsidR="00000000">
              <w:rPr>
                <w:rStyle w:val="Hyperlink"/>
              </w:rPr>
              <w:t>mailto:emailgoeshere@example.com</w:t>
            </w:r>
          </w:hyperlink>
        </w:p>
      </w:docPartBody>
    </w:docPart>
    <w:docPart>
      <w:docPartPr>
        <w:name w:val="8D5D786BBF89479AAA591A4268367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54993-11CB-4EC7-A9F7-1A9546B0ED31}"/>
      </w:docPartPr>
      <w:docPartBody>
        <w:p w:rsidR="00000000" w:rsidRDefault="007B1C4D">
          <w:pPr>
            <w:pStyle w:val="8D5D786BBF89479AAA591A426836728E"/>
          </w:pPr>
          <w:r w:rsidRPr="00CB0055">
            <w:t>Hobbies</w:t>
          </w:r>
        </w:p>
      </w:docPartBody>
    </w:docPart>
    <w:docPart>
      <w:docPartPr>
        <w:name w:val="C909E51C37224835A3DBA96538BAD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04B89-91C9-4DF7-88A5-ED20F097440E}"/>
      </w:docPartPr>
      <w:docPartBody>
        <w:p w:rsidR="00000000" w:rsidRDefault="007B1C4D">
          <w:pPr>
            <w:pStyle w:val="C909E51C37224835A3DBA96538BAD54C"/>
          </w:pPr>
          <w:r w:rsidRPr="004D3011">
            <w:t>Hobby #1</w:t>
          </w:r>
        </w:p>
      </w:docPartBody>
    </w:docPart>
    <w:docPart>
      <w:docPartPr>
        <w:name w:val="BB2A9543404C4BA7BFD006246817C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0C122-F515-405A-AB15-31786F4D32F4}"/>
      </w:docPartPr>
      <w:docPartBody>
        <w:p w:rsidR="00000000" w:rsidRDefault="007B1C4D">
          <w:pPr>
            <w:pStyle w:val="BB2A9543404C4BA7BFD006246817C0E6"/>
          </w:pPr>
          <w:r w:rsidRPr="004D3011">
            <w:t>Hobby #2</w:t>
          </w:r>
        </w:p>
      </w:docPartBody>
    </w:docPart>
    <w:docPart>
      <w:docPartPr>
        <w:name w:val="E14A3A0A64D24574920AA25664EE9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56D05-6ECE-4369-9E99-BDD379067C68}"/>
      </w:docPartPr>
      <w:docPartBody>
        <w:p w:rsidR="00000000" w:rsidRDefault="007B1C4D">
          <w:pPr>
            <w:pStyle w:val="E14A3A0A64D24574920AA25664EE9D84"/>
          </w:pPr>
          <w:r w:rsidRPr="004D3011">
            <w:t>Hobby #3</w:t>
          </w:r>
        </w:p>
      </w:docPartBody>
    </w:docPart>
    <w:docPart>
      <w:docPartPr>
        <w:name w:val="469CEAA9847F4EFBA60E6AC827F3C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C30D-FE4C-44E5-BE34-C1BFE803D395}"/>
      </w:docPartPr>
      <w:docPartBody>
        <w:p w:rsidR="00000000" w:rsidRDefault="007B1C4D">
          <w:pPr>
            <w:pStyle w:val="469CEAA9847F4EFBA60E6AC827F3C6E9"/>
          </w:pPr>
          <w:r w:rsidRPr="004D3011">
            <w:t>Hobby #4</w:t>
          </w:r>
        </w:p>
      </w:docPartBody>
    </w:docPart>
    <w:docPart>
      <w:docPartPr>
        <w:name w:val="CB9CC2B762814EC591B7A0198E014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AF542-4FB3-4C63-A959-1E50D2F27EFC}"/>
      </w:docPartPr>
      <w:docPartBody>
        <w:p w:rsidR="00000000" w:rsidRDefault="007B1C4D">
          <w:pPr>
            <w:pStyle w:val="CB9CC2B762814EC591B7A0198E014642"/>
          </w:pPr>
          <w:r w:rsidRPr="00036450">
            <w:t>EDUCATION</w:t>
          </w:r>
        </w:p>
      </w:docPartBody>
    </w:docPart>
    <w:docPart>
      <w:docPartPr>
        <w:name w:val="EDB2780649484D8CBC03E30B4BC54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ED829-BC7D-4DA8-A57F-A5AAB7F7BB2A}"/>
      </w:docPartPr>
      <w:docPartBody>
        <w:p w:rsidR="00000000" w:rsidRDefault="007B1C4D">
          <w:pPr>
            <w:pStyle w:val="EDB2780649484D8CBC03E30B4BC541E0"/>
          </w:pPr>
          <w:r w:rsidRPr="00B359E4">
            <w:t>[To]</w:t>
          </w:r>
        </w:p>
      </w:docPartBody>
    </w:docPart>
    <w:docPart>
      <w:docPartPr>
        <w:name w:val="C9D80A0F23C142E7A2173AFD91231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87CD7-CF3D-4B75-84DE-8D6D3947999F}"/>
      </w:docPartPr>
      <w:docPartBody>
        <w:p w:rsidR="00000000" w:rsidRDefault="007B1C4D">
          <w:pPr>
            <w:pStyle w:val="C9D80A0F23C142E7A2173AFD91231F92"/>
          </w:pPr>
          <w:r w:rsidRPr="00B359E4">
            <w:t>[School Name]</w:t>
          </w:r>
        </w:p>
      </w:docPartBody>
    </w:docPart>
    <w:docPart>
      <w:docPartPr>
        <w:name w:val="AAE451DA8AA54DA496E2D3D9462B9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23C10-1323-445A-B80B-F70EE7B6B672}"/>
      </w:docPartPr>
      <w:docPartBody>
        <w:p w:rsidR="00000000" w:rsidRDefault="007B1C4D">
          <w:pPr>
            <w:pStyle w:val="AAE451DA8AA54DA496E2D3D9462B92CA"/>
          </w:pPr>
          <w:r w:rsidRPr="00B359E4">
            <w:t>[Dates From]</w:t>
          </w:r>
        </w:p>
      </w:docPartBody>
    </w:docPart>
    <w:docPart>
      <w:docPartPr>
        <w:name w:val="E8B4F8880EA748008BDBC362EEA04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74335-8456-47A5-AA3E-9B0681526E1C}"/>
      </w:docPartPr>
      <w:docPartBody>
        <w:p w:rsidR="00000000" w:rsidRDefault="007B1C4D">
          <w:pPr>
            <w:pStyle w:val="E8B4F8880EA748008BDBC362EEA046BA"/>
          </w:pPr>
          <w:r w:rsidRPr="00B359E4">
            <w:t>[To]</w:t>
          </w:r>
        </w:p>
      </w:docPartBody>
    </w:docPart>
    <w:docPart>
      <w:docPartPr>
        <w:name w:val="FB6FCA1C5AF2445BBEE252DD81203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A51C9-5D58-4810-BA5F-C17827BB9514}"/>
      </w:docPartPr>
      <w:docPartBody>
        <w:p w:rsidR="00000000" w:rsidRDefault="007B1C4D">
          <w:pPr>
            <w:pStyle w:val="FB6FCA1C5AF2445BBEE252DD8120344A"/>
          </w:pPr>
          <w:r w:rsidRPr="00036450">
            <w:t>[It’s okay to brag about your GPA, awards, and honors. Feel free to summarize your coursework too.]</w:t>
          </w:r>
        </w:p>
      </w:docPartBody>
    </w:docPart>
    <w:docPart>
      <w:docPartPr>
        <w:name w:val="AAA729B1AD17412CB04EA2FE73D9F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BBCB1-68F6-410A-B247-91F9FC05BAED}"/>
      </w:docPartPr>
      <w:docPartBody>
        <w:p w:rsidR="00000000" w:rsidRDefault="007B1C4D">
          <w:pPr>
            <w:pStyle w:val="AAA729B1AD17412CB04EA2FE73D9F68A"/>
          </w:pPr>
          <w:r w:rsidRPr="00036450">
            <w:t>WORK EXPERIENCE</w:t>
          </w:r>
        </w:p>
      </w:docPartBody>
    </w:docPart>
    <w:docPart>
      <w:docPartPr>
        <w:name w:val="FD6B77807AF5481481007DB5A81122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C1BEC-B617-4941-9E91-71C3FD04EDCF}"/>
      </w:docPartPr>
      <w:docPartBody>
        <w:p w:rsidR="00000000" w:rsidRDefault="007B1C4D">
          <w:pPr>
            <w:pStyle w:val="FD6B77807AF5481481007DB5A81122F9"/>
          </w:pPr>
          <w:r w:rsidRPr="00036450">
            <w:t>[Company Name]</w:t>
          </w:r>
        </w:p>
      </w:docPartBody>
    </w:docPart>
    <w:docPart>
      <w:docPartPr>
        <w:name w:val="A0074A6142984336A80F04DBA90FC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4D745-C45A-4370-B097-8369E9004832}"/>
      </w:docPartPr>
      <w:docPartBody>
        <w:p w:rsidR="00000000" w:rsidRDefault="007B1C4D">
          <w:pPr>
            <w:pStyle w:val="A0074A6142984336A80F04DBA90FC71A"/>
          </w:pPr>
          <w:r w:rsidRPr="00036450">
            <w:t>[Job Title]</w:t>
          </w:r>
        </w:p>
      </w:docPartBody>
    </w:docPart>
    <w:docPart>
      <w:docPartPr>
        <w:name w:val="480CBD001E1B458FAA66E3189B842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BCD37-2A62-469F-8C89-9932662FD7E3}"/>
      </w:docPartPr>
      <w:docPartBody>
        <w:p w:rsidR="00000000" w:rsidRDefault="007B1C4D">
          <w:pPr>
            <w:pStyle w:val="480CBD001E1B458FAA66E3189B842898"/>
          </w:pPr>
          <w:r w:rsidRPr="00036450">
            <w:t>[Dates From]</w:t>
          </w:r>
        </w:p>
      </w:docPartBody>
    </w:docPart>
    <w:docPart>
      <w:docPartPr>
        <w:name w:val="CFBE2E7CF0854A74ADF31AB6133F0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5D4EE-C30C-454C-9374-C7D61DC9515F}"/>
      </w:docPartPr>
      <w:docPartBody>
        <w:p w:rsidR="00000000" w:rsidRDefault="007B1C4D">
          <w:pPr>
            <w:pStyle w:val="CFBE2E7CF0854A74ADF31AB6133F0915"/>
          </w:pPr>
          <w:r w:rsidRPr="00036450">
            <w:t>[To]</w:t>
          </w:r>
        </w:p>
      </w:docPartBody>
    </w:docPart>
    <w:docPart>
      <w:docPartPr>
        <w:name w:val="C0B00C162FC54C449A48C058B6E57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66537-9376-44FB-9F97-6E5C8ED62410}"/>
      </w:docPartPr>
      <w:docPartBody>
        <w:p w:rsidR="00000000" w:rsidRDefault="007B1C4D">
          <w:pPr>
            <w:pStyle w:val="C0B00C162FC54C449A48C058B6E570DC"/>
          </w:pPr>
          <w:r w:rsidRPr="00036450">
            <w:t>[Describe your responsibilities and achievements in terms of impact and results. Use examples but keep in short.]</w:t>
          </w:r>
        </w:p>
      </w:docPartBody>
    </w:docPart>
    <w:docPart>
      <w:docPartPr>
        <w:name w:val="218F57F5DEB74DE38C7130D14EE7E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AD77B-97EF-47CF-B630-F8B39D690F84}"/>
      </w:docPartPr>
      <w:docPartBody>
        <w:p w:rsidR="00000000" w:rsidRDefault="007B1C4D">
          <w:pPr>
            <w:pStyle w:val="218F57F5DEB74DE38C7130D14EE7EDCE"/>
          </w:pPr>
          <w:r w:rsidRPr="004D3011">
            <w:t>[Company Name]</w:t>
          </w:r>
        </w:p>
      </w:docPartBody>
    </w:docPart>
    <w:docPart>
      <w:docPartPr>
        <w:name w:val="A1C3138FD1C940FB8230697531809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FA176-2EBF-41D5-A2F4-7C9D2711D6E2}"/>
      </w:docPartPr>
      <w:docPartBody>
        <w:p w:rsidR="00000000" w:rsidRDefault="007B1C4D">
          <w:pPr>
            <w:pStyle w:val="A1C3138FD1C940FB8230697531809629"/>
          </w:pPr>
          <w:r w:rsidRPr="004D3011">
            <w:t>[Job Title]</w:t>
          </w:r>
        </w:p>
      </w:docPartBody>
    </w:docPart>
    <w:docPart>
      <w:docPartPr>
        <w:name w:val="4645DC82BC3B4122AFCA487E08277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BA6CE-280D-48A2-A494-5F64521D793B}"/>
      </w:docPartPr>
      <w:docPartBody>
        <w:p w:rsidR="00000000" w:rsidRDefault="007B1C4D">
          <w:pPr>
            <w:pStyle w:val="4645DC82BC3B4122AFCA487E082773CF"/>
          </w:pPr>
          <w:r w:rsidRPr="004D3011">
            <w:t>[Dates From]</w:t>
          </w:r>
        </w:p>
      </w:docPartBody>
    </w:docPart>
    <w:docPart>
      <w:docPartPr>
        <w:name w:val="55228ACBA0724EB4A4A8C4F45E547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FAD09-6FB1-4EA4-877A-FD4C71B229A9}"/>
      </w:docPartPr>
      <w:docPartBody>
        <w:p w:rsidR="00000000" w:rsidRDefault="007B1C4D">
          <w:pPr>
            <w:pStyle w:val="55228ACBA0724EB4A4A8C4F45E54762D"/>
          </w:pPr>
          <w:r w:rsidRPr="004D3011">
            <w:t>[To]</w:t>
          </w:r>
        </w:p>
      </w:docPartBody>
    </w:docPart>
    <w:docPart>
      <w:docPartPr>
        <w:name w:val="35BAF8BFF2C440D98B78C5D65CD37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887AA-6E99-46C6-97EE-EA0D2C74B847}"/>
      </w:docPartPr>
      <w:docPartBody>
        <w:p w:rsidR="00000000" w:rsidRDefault="007B1C4D">
          <w:pPr>
            <w:pStyle w:val="35BAF8BFF2C440D98B78C5D65CD37D1F"/>
          </w:pPr>
          <w:r w:rsidRPr="004D3011">
            <w:t>[Describe your responsibilities and achievements in terms of impact and results. Use examples but keep in short.]</w:t>
          </w:r>
        </w:p>
      </w:docPartBody>
    </w:docPart>
    <w:docPart>
      <w:docPartPr>
        <w:name w:val="2133398D7599436BB22100CDB78AF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F2FD5-868A-4602-A72E-4821F4547200}"/>
      </w:docPartPr>
      <w:docPartBody>
        <w:p w:rsidR="00000000" w:rsidRDefault="007B1C4D">
          <w:pPr>
            <w:pStyle w:val="2133398D7599436BB22100CDB78AFD8F"/>
          </w:pPr>
          <w:r w:rsidRPr="004D3011">
            <w:t>[Company Name]</w:t>
          </w:r>
        </w:p>
      </w:docPartBody>
    </w:docPart>
    <w:docPart>
      <w:docPartPr>
        <w:name w:val="B88BCF5D4AE746519A2BAAE818B1B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EE956-6A4C-4D6C-83DD-CA0B76F3DD4D}"/>
      </w:docPartPr>
      <w:docPartBody>
        <w:p w:rsidR="00000000" w:rsidRDefault="007B1C4D">
          <w:pPr>
            <w:pStyle w:val="B88BCF5D4AE746519A2BAAE818B1B7B3"/>
          </w:pPr>
          <w:r w:rsidRPr="004D3011">
            <w:t>[Job Title]</w:t>
          </w:r>
        </w:p>
      </w:docPartBody>
    </w:docPart>
    <w:docPart>
      <w:docPartPr>
        <w:name w:val="2AC617E64696448986E8D11176D05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1DE5B-8991-47F5-AECE-C8D064A26063}"/>
      </w:docPartPr>
      <w:docPartBody>
        <w:p w:rsidR="00000000" w:rsidRDefault="007B1C4D">
          <w:pPr>
            <w:pStyle w:val="2AC617E64696448986E8D11176D05541"/>
          </w:pPr>
          <w:r w:rsidRPr="004D3011">
            <w:t>[Dates From]</w:t>
          </w:r>
        </w:p>
      </w:docPartBody>
    </w:docPart>
    <w:docPart>
      <w:docPartPr>
        <w:name w:val="4F20F0F937E84ACAB52B2FF82C0CA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FDEB5-5FAD-4F66-B47B-B5B365E406D3}"/>
      </w:docPartPr>
      <w:docPartBody>
        <w:p w:rsidR="00000000" w:rsidRDefault="007B1C4D">
          <w:pPr>
            <w:pStyle w:val="4F20F0F937E84ACAB52B2FF82C0CA439"/>
          </w:pPr>
          <w:r w:rsidRPr="004D3011">
            <w:t>[To]</w:t>
          </w:r>
        </w:p>
      </w:docPartBody>
    </w:docPart>
    <w:docPart>
      <w:docPartPr>
        <w:name w:val="C2F52A04E712492AB702ED85F234D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CB193-EDEF-4C7D-8A40-1E96FA179684}"/>
      </w:docPartPr>
      <w:docPartBody>
        <w:p w:rsidR="00000000" w:rsidRDefault="007B1C4D">
          <w:pPr>
            <w:pStyle w:val="C2F52A04E712492AB702ED85F234D834"/>
          </w:pPr>
          <w:r w:rsidRPr="004D3011">
            <w:t>[Describe your responsibilities and achievements in terms of impact and results. Use examples but keep in short.]</w:t>
          </w:r>
        </w:p>
      </w:docPartBody>
    </w:docPart>
    <w:docPart>
      <w:docPartPr>
        <w:name w:val="BDF1312E7C7D4BA1A0C586B441949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127A-EF19-477D-8A3D-3820696A78CC}"/>
      </w:docPartPr>
      <w:docPartBody>
        <w:p w:rsidR="00000000" w:rsidRDefault="007B1C4D">
          <w:pPr>
            <w:pStyle w:val="BDF1312E7C7D4BA1A0C586B441949F02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0027FDBE95427B8370A614F114A4C9">
    <w:name w:val="9F0027FDBE95427B8370A614F114A4C9"/>
  </w:style>
  <w:style w:type="paragraph" w:customStyle="1" w:styleId="C31ADFE3A6914EBF893DD36ADCCBA86B">
    <w:name w:val="C31ADFE3A6914EBF893DD36ADCCBA86B"/>
  </w:style>
  <w:style w:type="paragraph" w:customStyle="1" w:styleId="2889DCD2BC9E4C55B5BBAFF3CDF111FD">
    <w:name w:val="2889DCD2BC9E4C55B5BBAFF3CDF111FD"/>
  </w:style>
  <w:style w:type="paragraph" w:customStyle="1" w:styleId="6D4884F3E6A140138B547D1F6A20F309">
    <w:name w:val="6D4884F3E6A140138B547D1F6A20F309"/>
  </w:style>
  <w:style w:type="paragraph" w:customStyle="1" w:styleId="154D54DD5AFD4EE694C4C9F228C7E292">
    <w:name w:val="154D54DD5AFD4EE694C4C9F228C7E292"/>
  </w:style>
  <w:style w:type="paragraph" w:customStyle="1" w:styleId="A3B4F6A0031D439F9DC31205BB441EC6">
    <w:name w:val="A3B4F6A0031D439F9DC31205BB441EC6"/>
  </w:style>
  <w:style w:type="paragraph" w:customStyle="1" w:styleId="33BAC2F3C75F46638235791239163424">
    <w:name w:val="33BAC2F3C75F46638235791239163424"/>
  </w:style>
  <w:style w:type="paragraph" w:customStyle="1" w:styleId="F047C480B78E43278E057AFB06917817">
    <w:name w:val="F047C480B78E43278E057AFB06917817"/>
  </w:style>
  <w:style w:type="paragraph" w:customStyle="1" w:styleId="E3621EED0C7248EDA60D500A74B51E9F">
    <w:name w:val="E3621EED0C7248EDA60D500A74B51E9F"/>
  </w:style>
  <w:style w:type="paragraph" w:customStyle="1" w:styleId="6C3C87E39035451B84122DE3DC1016EA">
    <w:name w:val="6C3C87E39035451B84122DE3DC1016EA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52F16F6A7101478B93B86E071109D1B2">
    <w:name w:val="52F16F6A7101478B93B86E071109D1B2"/>
  </w:style>
  <w:style w:type="paragraph" w:customStyle="1" w:styleId="8D5D786BBF89479AAA591A426836728E">
    <w:name w:val="8D5D786BBF89479AAA591A426836728E"/>
  </w:style>
  <w:style w:type="paragraph" w:customStyle="1" w:styleId="C909E51C37224835A3DBA96538BAD54C">
    <w:name w:val="C909E51C37224835A3DBA96538BAD54C"/>
  </w:style>
  <w:style w:type="paragraph" w:customStyle="1" w:styleId="BB2A9543404C4BA7BFD006246817C0E6">
    <w:name w:val="BB2A9543404C4BA7BFD006246817C0E6"/>
  </w:style>
  <w:style w:type="paragraph" w:customStyle="1" w:styleId="E14A3A0A64D24574920AA25664EE9D84">
    <w:name w:val="E14A3A0A64D24574920AA25664EE9D84"/>
  </w:style>
  <w:style w:type="paragraph" w:customStyle="1" w:styleId="469CEAA9847F4EFBA60E6AC827F3C6E9">
    <w:name w:val="469CEAA9847F4EFBA60E6AC827F3C6E9"/>
  </w:style>
  <w:style w:type="paragraph" w:customStyle="1" w:styleId="CB9CC2B762814EC591B7A0198E014642">
    <w:name w:val="CB9CC2B762814EC591B7A0198E014642"/>
  </w:style>
  <w:style w:type="paragraph" w:customStyle="1" w:styleId="FA9F9EA9F83342D5850C7FA898769D65">
    <w:name w:val="FA9F9EA9F83342D5850C7FA898769D65"/>
  </w:style>
  <w:style w:type="paragraph" w:customStyle="1" w:styleId="A09E17165FBB4A858C6CEF9FD9CD631E">
    <w:name w:val="A09E17165FBB4A858C6CEF9FD9CD631E"/>
  </w:style>
  <w:style w:type="paragraph" w:customStyle="1" w:styleId="EDB2780649484D8CBC03E30B4BC541E0">
    <w:name w:val="EDB2780649484D8CBC03E30B4BC541E0"/>
  </w:style>
  <w:style w:type="paragraph" w:customStyle="1" w:styleId="C9D80A0F23C142E7A2173AFD91231F92">
    <w:name w:val="C9D80A0F23C142E7A2173AFD91231F92"/>
  </w:style>
  <w:style w:type="paragraph" w:customStyle="1" w:styleId="AAE451DA8AA54DA496E2D3D9462B92CA">
    <w:name w:val="AAE451DA8AA54DA496E2D3D9462B92CA"/>
  </w:style>
  <w:style w:type="paragraph" w:customStyle="1" w:styleId="E8B4F8880EA748008BDBC362EEA046BA">
    <w:name w:val="E8B4F8880EA748008BDBC362EEA046BA"/>
  </w:style>
  <w:style w:type="paragraph" w:customStyle="1" w:styleId="FB6FCA1C5AF2445BBEE252DD8120344A">
    <w:name w:val="FB6FCA1C5AF2445BBEE252DD8120344A"/>
  </w:style>
  <w:style w:type="paragraph" w:customStyle="1" w:styleId="AAA729B1AD17412CB04EA2FE73D9F68A">
    <w:name w:val="AAA729B1AD17412CB04EA2FE73D9F68A"/>
  </w:style>
  <w:style w:type="paragraph" w:customStyle="1" w:styleId="FD6B77807AF5481481007DB5A81122F9">
    <w:name w:val="FD6B77807AF5481481007DB5A81122F9"/>
  </w:style>
  <w:style w:type="paragraph" w:customStyle="1" w:styleId="A0074A6142984336A80F04DBA90FC71A">
    <w:name w:val="A0074A6142984336A80F04DBA90FC71A"/>
  </w:style>
  <w:style w:type="paragraph" w:customStyle="1" w:styleId="480CBD001E1B458FAA66E3189B842898">
    <w:name w:val="480CBD001E1B458FAA66E3189B842898"/>
  </w:style>
  <w:style w:type="paragraph" w:customStyle="1" w:styleId="CFBE2E7CF0854A74ADF31AB6133F0915">
    <w:name w:val="CFBE2E7CF0854A74ADF31AB6133F0915"/>
  </w:style>
  <w:style w:type="paragraph" w:customStyle="1" w:styleId="C0B00C162FC54C449A48C058B6E570DC">
    <w:name w:val="C0B00C162FC54C449A48C058B6E570DC"/>
  </w:style>
  <w:style w:type="paragraph" w:customStyle="1" w:styleId="218F57F5DEB74DE38C7130D14EE7EDCE">
    <w:name w:val="218F57F5DEB74DE38C7130D14EE7EDCE"/>
  </w:style>
  <w:style w:type="paragraph" w:customStyle="1" w:styleId="A1C3138FD1C940FB8230697531809629">
    <w:name w:val="A1C3138FD1C940FB8230697531809629"/>
  </w:style>
  <w:style w:type="paragraph" w:customStyle="1" w:styleId="4645DC82BC3B4122AFCA487E082773CF">
    <w:name w:val="4645DC82BC3B4122AFCA487E082773CF"/>
  </w:style>
  <w:style w:type="paragraph" w:customStyle="1" w:styleId="55228ACBA0724EB4A4A8C4F45E54762D">
    <w:name w:val="55228ACBA0724EB4A4A8C4F45E54762D"/>
  </w:style>
  <w:style w:type="paragraph" w:customStyle="1" w:styleId="35BAF8BFF2C440D98B78C5D65CD37D1F">
    <w:name w:val="35BAF8BFF2C440D98B78C5D65CD37D1F"/>
  </w:style>
  <w:style w:type="paragraph" w:customStyle="1" w:styleId="2133398D7599436BB22100CDB78AFD8F">
    <w:name w:val="2133398D7599436BB22100CDB78AFD8F"/>
  </w:style>
  <w:style w:type="paragraph" w:customStyle="1" w:styleId="B88BCF5D4AE746519A2BAAE818B1B7B3">
    <w:name w:val="B88BCF5D4AE746519A2BAAE818B1B7B3"/>
  </w:style>
  <w:style w:type="paragraph" w:customStyle="1" w:styleId="2AC617E64696448986E8D11176D05541">
    <w:name w:val="2AC617E64696448986E8D11176D05541"/>
  </w:style>
  <w:style w:type="paragraph" w:customStyle="1" w:styleId="4F20F0F937E84ACAB52B2FF82C0CA439">
    <w:name w:val="4F20F0F937E84ACAB52B2FF82C0CA439"/>
  </w:style>
  <w:style w:type="paragraph" w:customStyle="1" w:styleId="C2F52A04E712492AB702ED85F234D834">
    <w:name w:val="C2F52A04E712492AB702ED85F234D834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paragraph" w:customStyle="1" w:styleId="BDF1312E7C7D4BA1A0C586B441949F02">
    <w:name w:val="BDF1312E7C7D4BA1A0C586B441949F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</Template>
  <TotalTime>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2024-02-20T09:59:00Z</dcterms:created>
  <dcterms:modified xsi:type="dcterms:W3CDTF">2024-02-20T10:55:00Z</dcterms:modified>
</cp:coreProperties>
</file>